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bidiVisual/>
        <w:tblW w:w="5000" w:type="pct"/>
        <w:tblBorders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3865"/>
        <w:gridCol w:w="7730"/>
        <w:gridCol w:w="3865"/>
      </w:tblGrid>
      <w:tr w:rsidR="00000000" w14:paraId="42D118C2" w14:textId="77777777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FAB422" w14:textId="2CBBF392" w:rsidR="00000000" w:rsidRDefault="00B741C3">
            <w:pPr>
              <w:bidi/>
              <w:spacing w:after="75"/>
              <w:jc w:val="center"/>
              <w:rPr>
                <w:rFonts w:ascii="Segoe UI" w:hAnsi="Segoe UI" w:cs="Segoe UI"/>
              </w:rPr>
            </w:pPr>
            <w:r w:rsidRPr="00B741C3">
              <w:rPr>
                <w:rFonts w:ascii="Segoe UI" w:hAnsi="Segoe UI" w:cs="Segoe UI"/>
                <w:noProof/>
              </w:rPr>
              <w:pict w14:anchorId="14030D6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صورة 1" o:spid="_x0000_i1028" type="#_x0000_t75" alt="شعار المدرسة" style="width:139pt;height:49.65pt;visibility:visible;mso-wrap-style:square">
                  <v:imagedata r:id="rId5" o:title="شعار المدرسة"/>
                </v:shape>
              </w:pic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DD5A9C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sz w:val="28"/>
                <w:szCs w:val="28"/>
              </w:rPr>
            </w:pPr>
            <w:r w:rsidRPr="00B741C3"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  <w:t>توزيع الموضوعات الدراسية</w:t>
            </w:r>
          </w:p>
          <w:p w14:paraId="49E9FFD8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 w:rsidRPr="00B741C3">
              <w:rPr>
                <w:rFonts w:ascii="Segoe UI" w:hAnsi="Segoe UI" w:cs="Segoe UI"/>
                <w:sz w:val="20"/>
                <w:szCs w:val="20"/>
                <w:rtl/>
              </w:rPr>
              <w:t>إدارة التعليم: —</w:t>
            </w:r>
          </w:p>
          <w:p w14:paraId="3108CDE6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 w:rsidRPr="00B741C3">
              <w:rPr>
                <w:rFonts w:ascii="Segoe UI" w:hAnsi="Segoe UI" w:cs="Segoe UI"/>
                <w:sz w:val="20"/>
                <w:szCs w:val="20"/>
                <w:rtl/>
              </w:rPr>
              <w:t>المدرسة: —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CFAE85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 w:rsidRPr="00B741C3">
              <w:rPr>
                <w:rFonts w:ascii="Segoe UI" w:hAnsi="Segoe UI" w:cs="Segoe UI"/>
                <w:sz w:val="18"/>
                <w:szCs w:val="18"/>
                <w:rtl/>
              </w:rPr>
              <w:t>العام: ١٤٤٩/١٤٤٨هـ</w:t>
            </w:r>
          </w:p>
          <w:p w14:paraId="6F670678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 w:rsidRPr="00B741C3">
              <w:rPr>
                <w:rFonts w:ascii="Segoe UI" w:hAnsi="Segoe UI" w:cs="Segoe UI"/>
                <w:sz w:val="18"/>
                <w:szCs w:val="18"/>
                <w:rtl/>
              </w:rPr>
              <w:t>الفصل: الأول</w:t>
            </w:r>
          </w:p>
          <w:p w14:paraId="5E7027D9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 w:rsidRPr="00B741C3">
              <w:rPr>
                <w:rFonts w:ascii="Segoe UI" w:hAnsi="Segoe UI" w:cs="Segoe UI"/>
                <w:sz w:val="18"/>
                <w:szCs w:val="18"/>
                <w:rtl/>
              </w:rPr>
              <w:t>المادة: الرياضيات</w:t>
            </w:r>
          </w:p>
          <w:p w14:paraId="0FB58C39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 w:rsidRPr="00B741C3">
              <w:rPr>
                <w:rFonts w:ascii="Segoe UI" w:hAnsi="Segoe UI" w:cs="Segoe UI"/>
                <w:sz w:val="18"/>
                <w:szCs w:val="18"/>
                <w:rtl/>
              </w:rPr>
              <w:t>الصف: الثاني الثانوي</w:t>
            </w:r>
          </w:p>
        </w:tc>
      </w:tr>
    </w:tbl>
    <w:p w14:paraId="6AAFB133" w14:textId="77777777" w:rsidR="00000000" w:rsidRDefault="00000000">
      <w:pPr>
        <w:bidi/>
        <w:rPr>
          <w:rFonts w:ascii="Segoe UI" w:hAnsi="Segoe UI" w:cs="Segoe UI"/>
          <w:vanish/>
          <w:rtl/>
          <w:lang w:bidi="ar"/>
        </w:rPr>
      </w:pPr>
    </w:p>
    <w:tbl>
      <w:tblPr>
        <w:bidiVisual/>
        <w:tblW w:w="5000" w:type="pct"/>
        <w:tblLook w:val="04A0" w:firstRow="1" w:lastRow="0" w:firstColumn="1" w:lastColumn="0" w:noHBand="0" w:noVBand="1"/>
      </w:tblPr>
      <w:tblGrid>
        <w:gridCol w:w="3865"/>
        <w:gridCol w:w="3865"/>
        <w:gridCol w:w="3865"/>
        <w:gridCol w:w="3865"/>
      </w:tblGrid>
      <w:tr w:rsidR="00000000" w14:paraId="28D1D000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2DF2DA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B741C3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</w:t>
            </w:r>
          </w:p>
          <w:p w14:paraId="0ACA82AB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B741C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١٧‏/٠٣‏/١٤٤٨ — ٢١‏/٠٣‏/١٤٤٨هـ</w:t>
            </w:r>
          </w:p>
          <w:p w14:paraId="16039C23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B741C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٣٠‏/٠٨‏/٢٠٢٦ — ٠٣‏/٠٩‏/٢٠٢٦م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899F2B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B741C3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٢</w:t>
            </w:r>
          </w:p>
          <w:p w14:paraId="71ABEDCA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B741C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٢٤‏/٠٣‏/١٤٤٨ — ٢٨‏/٠٣‏/١٤٤٨هـ</w:t>
            </w:r>
          </w:p>
          <w:p w14:paraId="6BCE4EEC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B741C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٠٦‏/٠٩‏/٢٠٢٦ — ١٠‏/٠٩‏/٢٠٢٦م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B6AD57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B741C3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٣</w:t>
            </w:r>
          </w:p>
          <w:p w14:paraId="4F24DB50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B741C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٠٢‏/٠٤‏/١٤٤٨ — ٠٦‏/٠٤‏/١٤٤٨هـ</w:t>
            </w:r>
          </w:p>
          <w:p w14:paraId="53FE7DCE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B741C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١٣‏/٠٩‏/٢٠٢٦ — ١٧‏/٠٩‏/٢٠٢٦م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2D1755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B741C3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٤</w:t>
            </w:r>
          </w:p>
          <w:p w14:paraId="0DE50D5F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B741C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٠٩‏/٠٤‏/١٤٤٨ — ١٣‏/٠٤‏/١٤٤٨هـ</w:t>
            </w:r>
          </w:p>
          <w:p w14:paraId="273EA1CC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B741C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٢٠‏/٠٩‏/٢٠٢٦ — ٢٤‏/٠٩‏/٢٠٢٦م</w:t>
            </w:r>
          </w:p>
        </w:tc>
      </w:tr>
      <w:tr w:rsidR="00000000" w14:paraId="26CB17EE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4254F05" w14:textId="77777777" w:rsidR="00000000" w:rsidRDefault="00000000">
            <w:pPr>
              <w:numPr>
                <w:ilvl w:val="0"/>
                <w:numId w:val="1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التهيئة للفصل الأول</w:t>
            </w:r>
          </w:p>
          <w:p w14:paraId="76551D13" w14:textId="77777777" w:rsidR="00000000" w:rsidRDefault="00000000">
            <w:pPr>
              <w:numPr>
                <w:ilvl w:val="0"/>
                <w:numId w:val="2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خصائص الأعداد الحقيقية</w:t>
            </w:r>
          </w:p>
          <w:p w14:paraId="3A494CD3" w14:textId="77777777" w:rsidR="00000000" w:rsidRDefault="00000000">
            <w:pPr>
              <w:numPr>
                <w:ilvl w:val="0"/>
                <w:numId w:val="3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خصائص الأعداد الحقيقية</w:t>
            </w:r>
          </w:p>
          <w:p w14:paraId="29151C49" w14:textId="77777777" w:rsidR="00000000" w:rsidRDefault="00000000">
            <w:pPr>
              <w:numPr>
                <w:ilvl w:val="0"/>
                <w:numId w:val="4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العلاقات والدوال</w:t>
            </w:r>
          </w:p>
          <w:p w14:paraId="29EAE9FF" w14:textId="77777777" w:rsidR="00000000" w:rsidRDefault="00000000">
            <w:pPr>
              <w:numPr>
                <w:ilvl w:val="0"/>
                <w:numId w:val="5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معمل الجبر " الدوال المنفصلة والدوال المتصلة""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41FAE6F" w14:textId="77777777" w:rsidR="00000000" w:rsidRDefault="00000000">
            <w:pPr>
              <w:numPr>
                <w:ilvl w:val="0"/>
                <w:numId w:val="6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دوال خاصة</w:t>
            </w:r>
          </w:p>
          <w:p w14:paraId="3E73A726" w14:textId="77777777" w:rsidR="00000000" w:rsidRDefault="00000000">
            <w:pPr>
              <w:numPr>
                <w:ilvl w:val="0"/>
                <w:numId w:val="7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دوال خاصة</w:t>
            </w:r>
          </w:p>
          <w:p w14:paraId="75E039F0" w14:textId="77777777" w:rsidR="00000000" w:rsidRDefault="00000000">
            <w:pPr>
              <w:numPr>
                <w:ilvl w:val="0"/>
                <w:numId w:val="8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دوال خاصة</w:t>
            </w:r>
          </w:p>
          <w:p w14:paraId="361BA3ED" w14:textId="77777777" w:rsidR="00000000" w:rsidRDefault="00000000">
            <w:pPr>
              <w:numPr>
                <w:ilvl w:val="0"/>
                <w:numId w:val="9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اختبار منتصف الفصل</w:t>
            </w:r>
          </w:p>
          <w:p w14:paraId="5D6C78C3" w14:textId="77777777" w:rsidR="00000000" w:rsidRDefault="00000000">
            <w:pPr>
              <w:numPr>
                <w:ilvl w:val="0"/>
                <w:numId w:val="10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تمثيل المتباينات الخطية ومتباينات القيمة المطلقة بيانيا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561BD7D" w14:textId="77777777" w:rsidR="00000000" w:rsidRDefault="00000000">
            <w:pPr>
              <w:numPr>
                <w:ilvl w:val="0"/>
                <w:numId w:val="11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تمثيل المتباينات الخطية ومتباينات القيمة المطلقة بيانيا</w:t>
            </w:r>
          </w:p>
          <w:p w14:paraId="31AF266C" w14:textId="77777777" w:rsidR="00000000" w:rsidRDefault="00000000">
            <w:pPr>
              <w:numPr>
                <w:ilvl w:val="0"/>
                <w:numId w:val="12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حل أنظمة المتباينات الخطية بيانيا</w:t>
            </w:r>
          </w:p>
          <w:p w14:paraId="2761D80D" w14:textId="77777777" w:rsidR="00000000" w:rsidRDefault="00000000">
            <w:pPr>
              <w:numPr>
                <w:ilvl w:val="0"/>
                <w:numId w:val="13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حل أنظمة المتباينات الخطية بيانيا</w:t>
            </w:r>
          </w:p>
          <w:p w14:paraId="6FAA23E4" w14:textId="77777777" w:rsidR="00000000" w:rsidRDefault="00000000">
            <w:pPr>
              <w:numPr>
                <w:ilvl w:val="0"/>
                <w:numId w:val="14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معمل الحاسبة البيانية " أنظمة المتباينات الخطية"</w:t>
            </w:r>
          </w:p>
          <w:p w14:paraId="6D2FD25E" w14:textId="77777777" w:rsidR="00000000" w:rsidRDefault="00000000">
            <w:pPr>
              <w:numPr>
                <w:ilvl w:val="0"/>
                <w:numId w:val="15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البرمجة الخطية والحل الأمثل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EA659C1" w14:textId="77777777" w:rsidR="00000000" w:rsidRDefault="00000000">
            <w:pPr>
              <w:numPr>
                <w:ilvl w:val="0"/>
                <w:numId w:val="16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البرمجة الخطية والحل الأمثل</w:t>
            </w:r>
          </w:p>
          <w:p w14:paraId="2ECE39D3" w14:textId="77777777" w:rsidR="00000000" w:rsidRDefault="00000000">
            <w:pPr>
              <w:numPr>
                <w:ilvl w:val="0"/>
                <w:numId w:val="17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اختبار الفصل - الاختبار التراكمي</w:t>
            </w:r>
          </w:p>
          <w:p w14:paraId="388D1F08" w14:textId="77777777" w:rsidR="00000000" w:rsidRDefault="00000000">
            <w:pPr>
              <w:numPr>
                <w:ilvl w:val="0"/>
                <w:numId w:val="18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التهيئة للفصل الثاني</w:t>
            </w:r>
          </w:p>
          <w:p w14:paraId="18EC4568" w14:textId="77777777" w:rsidR="00000000" w:rsidRDefault="00000000">
            <w:pPr>
              <w:numPr>
                <w:ilvl w:val="0"/>
                <w:numId w:val="19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اليوم الوطني</w:t>
            </w:r>
          </w:p>
          <w:p w14:paraId="3B2F75E8" w14:textId="77777777" w:rsidR="00000000" w:rsidRDefault="00000000">
            <w:pPr>
              <w:numPr>
                <w:ilvl w:val="0"/>
                <w:numId w:val="20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اليوم الوطني</w:t>
            </w:r>
          </w:p>
        </w:tc>
      </w:tr>
      <w:tr w:rsidR="00000000" w14:paraId="4B2A1E92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61C659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B741C3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٥</w:t>
            </w:r>
          </w:p>
          <w:p w14:paraId="3A0329B6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B741C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١٦‏/٠٤‏/١٤٤٨ — ٢٠‏/٠٤‏/١٤٤٨هـ</w:t>
            </w:r>
          </w:p>
          <w:p w14:paraId="2663FBBE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B741C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٢٧‏/٠٩‏/٢٠٢٦ — ٠١‏/١٠‏/٢٠٢٦م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BD6C95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B741C3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٦</w:t>
            </w:r>
          </w:p>
          <w:p w14:paraId="51FB71AF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B741C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٢٣‏/٠٤‏/١٤٤٨ — ٢٧‏/٠٤‏/١٤٤٨هـ</w:t>
            </w:r>
          </w:p>
          <w:p w14:paraId="36453372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B741C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٠٤‏/١٠‏/٢٠٢٦ — ٠٨‏/١٠‏/٢٠٢٦م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D37355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B741C3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٧</w:t>
            </w:r>
          </w:p>
          <w:p w14:paraId="25FC5255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B741C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٣٠‏/٠٤‏/١٤٤٨ — ٠٤‏/٠٥‏/١٤٤٨هـ</w:t>
            </w:r>
          </w:p>
          <w:p w14:paraId="5BEF412C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B741C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١١‏/١٠‏/٢٠٢٦ — ١٥‏/١٠‏/٢٠٢٦م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A41AF7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B741C3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٨</w:t>
            </w:r>
          </w:p>
          <w:p w14:paraId="26AB3160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B741C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٠٧‏/٠٥‏/١٤٤٨ — ١١‏/٠٥‏/١٤٤٨هـ</w:t>
            </w:r>
          </w:p>
          <w:p w14:paraId="1091F9D5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B741C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١٨‏/١٠‏/٢٠٢٦ — ٢٢‏/١٠‏/٢٠٢٦م</w:t>
            </w:r>
          </w:p>
        </w:tc>
      </w:tr>
      <w:tr w:rsidR="00000000" w14:paraId="0B494FD9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9E397BD" w14:textId="77777777" w:rsidR="00000000" w:rsidRDefault="00000000">
            <w:pPr>
              <w:numPr>
                <w:ilvl w:val="0"/>
                <w:numId w:val="21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مقدمة في المصفوفات</w:t>
            </w:r>
          </w:p>
          <w:p w14:paraId="1B40F931" w14:textId="77777777" w:rsidR="00000000" w:rsidRDefault="00000000">
            <w:pPr>
              <w:numPr>
                <w:ilvl w:val="0"/>
                <w:numId w:val="22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معمل الجداول الالكترونية " تنظيم البيانات"</w:t>
            </w:r>
          </w:p>
          <w:p w14:paraId="26A483E0" w14:textId="77777777" w:rsidR="00000000" w:rsidRDefault="00000000">
            <w:pPr>
              <w:numPr>
                <w:ilvl w:val="0"/>
                <w:numId w:val="23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العمليات على المصفوفات</w:t>
            </w:r>
          </w:p>
          <w:p w14:paraId="1063EF43" w14:textId="77777777" w:rsidR="00000000" w:rsidRDefault="00000000">
            <w:pPr>
              <w:numPr>
                <w:ilvl w:val="0"/>
                <w:numId w:val="24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العمليات على المصفوفات</w:t>
            </w:r>
          </w:p>
          <w:p w14:paraId="64DE8A5F" w14:textId="77777777" w:rsidR="00000000" w:rsidRDefault="00000000">
            <w:pPr>
              <w:numPr>
                <w:ilvl w:val="0"/>
                <w:numId w:val="25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ضرب المصفوفات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86F3EB8" w14:textId="77777777" w:rsidR="00000000" w:rsidRDefault="00000000">
            <w:pPr>
              <w:numPr>
                <w:ilvl w:val="0"/>
                <w:numId w:val="26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ضرب المصفوفات</w:t>
            </w:r>
          </w:p>
          <w:p w14:paraId="6EC5FB5F" w14:textId="77777777" w:rsidR="00000000" w:rsidRDefault="00000000">
            <w:pPr>
              <w:numPr>
                <w:ilvl w:val="0"/>
                <w:numId w:val="27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اختبار منتصف الفصل</w:t>
            </w:r>
          </w:p>
          <w:p w14:paraId="3C49663F" w14:textId="77777777" w:rsidR="00000000" w:rsidRDefault="00000000">
            <w:pPr>
              <w:numPr>
                <w:ilvl w:val="0"/>
                <w:numId w:val="28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المحددات وقاعدة كرامر</w:t>
            </w:r>
          </w:p>
          <w:p w14:paraId="66E446BE" w14:textId="77777777" w:rsidR="00000000" w:rsidRDefault="00000000">
            <w:pPr>
              <w:numPr>
                <w:ilvl w:val="0"/>
                <w:numId w:val="29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المحددات وقاعدة كرامر</w:t>
            </w:r>
          </w:p>
          <w:p w14:paraId="5E7AC847" w14:textId="77777777" w:rsidR="00000000" w:rsidRDefault="00000000">
            <w:pPr>
              <w:numPr>
                <w:ilvl w:val="0"/>
                <w:numId w:val="30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النظير الضربي للمصفوفة وأنظمة المعادلات الخطية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7624328" w14:textId="77777777" w:rsidR="00000000" w:rsidRDefault="00000000">
            <w:pPr>
              <w:numPr>
                <w:ilvl w:val="0"/>
                <w:numId w:val="31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النظير الضربي للمصفوفة وأنظمة المعادلات الخطية</w:t>
            </w:r>
          </w:p>
          <w:p w14:paraId="7FB71691" w14:textId="77777777" w:rsidR="00000000" w:rsidRDefault="00000000">
            <w:pPr>
              <w:numPr>
                <w:ilvl w:val="0"/>
                <w:numId w:val="32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اختبار الفصل - الاختبار التراكمي</w:t>
            </w:r>
          </w:p>
          <w:p w14:paraId="2DE9ABFE" w14:textId="77777777" w:rsidR="00000000" w:rsidRDefault="00000000">
            <w:pPr>
              <w:numPr>
                <w:ilvl w:val="0"/>
                <w:numId w:val="33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التهيئة للفصل الثالث</w:t>
            </w:r>
          </w:p>
          <w:p w14:paraId="7877F7BA" w14:textId="77777777" w:rsidR="00000000" w:rsidRDefault="00000000">
            <w:pPr>
              <w:numPr>
                <w:ilvl w:val="0"/>
                <w:numId w:val="34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الأعداد المركبة</w:t>
            </w:r>
          </w:p>
          <w:p w14:paraId="2D678D36" w14:textId="77777777" w:rsidR="00000000" w:rsidRDefault="00000000">
            <w:pPr>
              <w:numPr>
                <w:ilvl w:val="0"/>
                <w:numId w:val="35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الأعداد المركبة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8A12728" w14:textId="77777777" w:rsidR="00000000" w:rsidRDefault="00000000">
            <w:pPr>
              <w:numPr>
                <w:ilvl w:val="0"/>
                <w:numId w:val="36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الأعداد المركبة</w:t>
            </w:r>
          </w:p>
          <w:p w14:paraId="596821DD" w14:textId="77777777" w:rsidR="00000000" w:rsidRDefault="00000000">
            <w:pPr>
              <w:numPr>
                <w:ilvl w:val="0"/>
                <w:numId w:val="37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القانون العام والمميز</w:t>
            </w:r>
          </w:p>
          <w:p w14:paraId="0AE810B4" w14:textId="77777777" w:rsidR="00000000" w:rsidRDefault="00000000">
            <w:pPr>
              <w:numPr>
                <w:ilvl w:val="0"/>
                <w:numId w:val="38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القانون العام والمميز</w:t>
            </w:r>
          </w:p>
          <w:p w14:paraId="03D56EB5" w14:textId="77777777" w:rsidR="00000000" w:rsidRDefault="00000000">
            <w:pPr>
              <w:numPr>
                <w:ilvl w:val="0"/>
                <w:numId w:val="39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القانون العام والمميز</w:t>
            </w:r>
          </w:p>
          <w:p w14:paraId="2E04DAC4" w14:textId="77777777" w:rsidR="00000000" w:rsidRDefault="00000000">
            <w:pPr>
              <w:numPr>
                <w:ilvl w:val="0"/>
                <w:numId w:val="40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معمل الجبر "مجموع الجذرين وحاصل ضربهما"</w:t>
            </w:r>
          </w:p>
        </w:tc>
      </w:tr>
      <w:tr w:rsidR="00000000" w14:paraId="3178BD13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88E59E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B741C3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٩</w:t>
            </w:r>
          </w:p>
          <w:p w14:paraId="1CDD9134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B741C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١٤‏/٠٥‏/١٤٤٨ — ١٨‏/٠٥‏/١٤٤٨هـ</w:t>
            </w:r>
          </w:p>
          <w:p w14:paraId="7B183135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B741C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٢٥‏/١٠‏/٢٠٢٦ — ٢٩‏/١٠‏/٢٠٢٦م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24BCBB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B741C3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١٠</w:t>
            </w:r>
          </w:p>
          <w:p w14:paraId="1E694327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B741C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٢١‏/٠٥‏/١٤٤٨ — ٢٥‏/٠٥‏/١٤٤٨هـ</w:t>
            </w:r>
          </w:p>
          <w:p w14:paraId="4741F440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B741C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٠١‏/١١‏/٢٠٢٦ — ٠٥‏/١١‏/٢٠٢٦م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442739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B741C3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١١</w:t>
            </w:r>
          </w:p>
          <w:p w14:paraId="79A185BA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B741C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٢٨‏/٠٥‏/١٤٤٨ — ٠٢‏/٠٦‏/١٤٤٨هـ</w:t>
            </w:r>
          </w:p>
          <w:p w14:paraId="44943079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B741C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٠٨‏/١١‏/٢٠٢٦ — ١٢‏/١١‏/٢٠٢٦م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146E33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B741C3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١٢</w:t>
            </w:r>
          </w:p>
          <w:p w14:paraId="1ED43EA5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B741C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٠٥‏/٠٦‏/١٤٤٨ — ٠٩‏/٠٦‏/١٤٤٨هـ</w:t>
            </w:r>
          </w:p>
          <w:p w14:paraId="4F74088C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B741C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١٥‏/١١‏/٢٠٢٦ — ١٩‏/١١‏/٢٠٢٦م</w:t>
            </w:r>
          </w:p>
        </w:tc>
      </w:tr>
      <w:tr w:rsidR="00000000" w14:paraId="690E3BD8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FFA500D" w14:textId="77777777" w:rsidR="00000000" w:rsidRDefault="00000000">
            <w:pPr>
              <w:numPr>
                <w:ilvl w:val="0"/>
                <w:numId w:val="41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العمليات على كثيرات الحدود</w:t>
            </w:r>
          </w:p>
          <w:p w14:paraId="40DDEDDF" w14:textId="77777777" w:rsidR="00000000" w:rsidRDefault="00000000">
            <w:pPr>
              <w:numPr>
                <w:ilvl w:val="0"/>
                <w:numId w:val="42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العمليات على كثيرات الحدود</w:t>
            </w:r>
          </w:p>
          <w:p w14:paraId="1CFB5443" w14:textId="77777777" w:rsidR="00000000" w:rsidRDefault="00000000">
            <w:pPr>
              <w:numPr>
                <w:ilvl w:val="0"/>
                <w:numId w:val="43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العمليات على كثيرات الحدود</w:t>
            </w:r>
          </w:p>
          <w:p w14:paraId="70DC566B" w14:textId="77777777" w:rsidR="00000000" w:rsidRDefault="00000000">
            <w:pPr>
              <w:numPr>
                <w:ilvl w:val="0"/>
                <w:numId w:val="44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قسمة كثيرات الحدود</w:t>
            </w:r>
          </w:p>
          <w:p w14:paraId="4FEC3D08" w14:textId="77777777" w:rsidR="00000000" w:rsidRDefault="00000000">
            <w:pPr>
              <w:numPr>
                <w:ilvl w:val="0"/>
                <w:numId w:val="45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قسمة كثيرات الحدود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4EE46FB" w14:textId="77777777" w:rsidR="00000000" w:rsidRDefault="00000000">
            <w:pPr>
              <w:numPr>
                <w:ilvl w:val="0"/>
                <w:numId w:val="46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قسمة كثيرات الحدود</w:t>
            </w:r>
          </w:p>
          <w:p w14:paraId="3425D451" w14:textId="77777777" w:rsidR="00000000" w:rsidRDefault="00000000">
            <w:pPr>
              <w:numPr>
                <w:ilvl w:val="0"/>
                <w:numId w:val="47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اختبار منتصف الفصل</w:t>
            </w:r>
          </w:p>
          <w:p w14:paraId="2A4EE5B1" w14:textId="77777777" w:rsidR="00000000" w:rsidRDefault="00000000">
            <w:pPr>
              <w:numPr>
                <w:ilvl w:val="0"/>
                <w:numId w:val="48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دوال كثيرات الحدود</w:t>
            </w:r>
          </w:p>
          <w:p w14:paraId="2FCE8EF8" w14:textId="77777777" w:rsidR="00000000" w:rsidRDefault="00000000">
            <w:pPr>
              <w:numPr>
                <w:ilvl w:val="0"/>
                <w:numId w:val="49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دوال كثيرات الحدود</w:t>
            </w:r>
          </w:p>
          <w:p w14:paraId="224F8781" w14:textId="77777777" w:rsidR="00000000" w:rsidRDefault="00000000">
            <w:pPr>
              <w:numPr>
                <w:ilvl w:val="0"/>
                <w:numId w:val="50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حل معادلات كثيرات الحدود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00E174F" w14:textId="77777777" w:rsidR="00000000" w:rsidRDefault="00000000">
            <w:pPr>
              <w:numPr>
                <w:ilvl w:val="0"/>
                <w:numId w:val="51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حل معادلات كثيرات الحدود</w:t>
            </w:r>
          </w:p>
          <w:p w14:paraId="17A11B6D" w14:textId="77777777" w:rsidR="00000000" w:rsidRDefault="00000000">
            <w:pPr>
              <w:numPr>
                <w:ilvl w:val="0"/>
                <w:numId w:val="52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حل معادلات كثيرات الحدود</w:t>
            </w:r>
          </w:p>
          <w:p w14:paraId="1AA5E364" w14:textId="77777777" w:rsidR="00000000" w:rsidRDefault="00000000">
            <w:pPr>
              <w:numPr>
                <w:ilvl w:val="0"/>
                <w:numId w:val="53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معمل الحاسبة البيانية " حل متباينات كثيرات الحدود"</w:t>
            </w:r>
          </w:p>
          <w:p w14:paraId="69112F0B" w14:textId="77777777" w:rsidR="00000000" w:rsidRDefault="00000000">
            <w:pPr>
              <w:numPr>
                <w:ilvl w:val="0"/>
                <w:numId w:val="54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نظريتا الباقي والعوامل</w:t>
            </w:r>
          </w:p>
          <w:p w14:paraId="5346B048" w14:textId="77777777" w:rsidR="00000000" w:rsidRDefault="00000000">
            <w:pPr>
              <w:numPr>
                <w:ilvl w:val="0"/>
                <w:numId w:val="55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نظريتا الباقي والعوامل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9E59A96" w14:textId="77777777" w:rsidR="00000000" w:rsidRDefault="00000000">
            <w:pPr>
              <w:numPr>
                <w:ilvl w:val="0"/>
                <w:numId w:val="56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نظريتا الباقي والعوامل</w:t>
            </w:r>
          </w:p>
          <w:p w14:paraId="586863ED" w14:textId="77777777" w:rsidR="00000000" w:rsidRDefault="00000000">
            <w:pPr>
              <w:numPr>
                <w:ilvl w:val="0"/>
                <w:numId w:val="57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الجذور و الأصفار</w:t>
            </w:r>
          </w:p>
          <w:p w14:paraId="37CE6978" w14:textId="77777777" w:rsidR="00000000" w:rsidRDefault="00000000">
            <w:pPr>
              <w:numPr>
                <w:ilvl w:val="0"/>
                <w:numId w:val="58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الجذور و الأصفار</w:t>
            </w:r>
          </w:p>
          <w:p w14:paraId="04B0E96E" w14:textId="77777777" w:rsidR="00000000" w:rsidRDefault="00000000">
            <w:pPr>
              <w:numPr>
                <w:ilvl w:val="0"/>
                <w:numId w:val="59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الجذور و الأصفار</w:t>
            </w:r>
          </w:p>
          <w:p w14:paraId="11F7C35B" w14:textId="77777777" w:rsidR="00000000" w:rsidRDefault="00000000">
            <w:pPr>
              <w:numPr>
                <w:ilvl w:val="0"/>
                <w:numId w:val="60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اختبار الفصل - الاختبار التراكمي</w:t>
            </w:r>
          </w:p>
        </w:tc>
      </w:tr>
    </w:tbl>
    <w:p w14:paraId="621AB9BD" w14:textId="77777777" w:rsidR="00000000" w:rsidRDefault="00000000">
      <w:pPr>
        <w:bidi/>
        <w:rPr>
          <w:rFonts w:ascii="Segoe UI" w:hAnsi="Segoe UI" w:cs="Segoe UI"/>
          <w:vanish/>
          <w:rtl/>
          <w:lang w:bidi="ar"/>
        </w:rPr>
      </w:pPr>
      <w:r>
        <w:rPr>
          <w:rFonts w:ascii="Segoe UI" w:hAnsi="Segoe UI" w:cs="Segoe UI"/>
          <w:rtl/>
          <w:lang w:bidi="ar"/>
        </w:rPr>
        <w:br w:type="page"/>
      </w:r>
    </w:p>
    <w:tbl>
      <w:tblPr>
        <w:bidiVisual/>
        <w:tblW w:w="5000" w:type="pct"/>
        <w:tblBorders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3865"/>
        <w:gridCol w:w="7730"/>
        <w:gridCol w:w="3865"/>
      </w:tblGrid>
      <w:tr w:rsidR="00000000" w14:paraId="20546B34" w14:textId="77777777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54738F" w14:textId="67000C9A" w:rsidR="00000000" w:rsidRDefault="00B741C3">
            <w:pPr>
              <w:bidi/>
              <w:spacing w:after="75"/>
              <w:jc w:val="center"/>
              <w:rPr>
                <w:rFonts w:ascii="Segoe UI" w:hAnsi="Segoe UI" w:cs="Segoe UI"/>
                <w:rtl/>
              </w:rPr>
            </w:pPr>
            <w:r w:rsidRPr="00B741C3">
              <w:rPr>
                <w:rFonts w:ascii="Segoe UI" w:hAnsi="Segoe UI" w:cs="Segoe UI"/>
                <w:noProof/>
              </w:rPr>
              <w:pict w14:anchorId="0B2F9586">
                <v:shape id="صورة 2013117115" o:spid="_x0000_i1027" type="#_x0000_t75" alt="شعار المدرسة" style="width:139pt;height:49.65pt;visibility:visible;mso-wrap-style:square">
                  <v:imagedata r:id="rId5" o:title="شعار المدرسة"/>
                </v:shape>
              </w:pic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E1FE01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sz w:val="28"/>
                <w:szCs w:val="28"/>
              </w:rPr>
            </w:pPr>
            <w:r w:rsidRPr="00B741C3"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  <w:t>توزيع الموضوعات الدراسية</w:t>
            </w:r>
          </w:p>
          <w:p w14:paraId="58DA4A06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 w:rsidRPr="00B741C3">
              <w:rPr>
                <w:rFonts w:ascii="Segoe UI" w:hAnsi="Segoe UI" w:cs="Segoe UI"/>
                <w:sz w:val="20"/>
                <w:szCs w:val="20"/>
                <w:rtl/>
              </w:rPr>
              <w:t>إدارة التعليم: —</w:t>
            </w:r>
          </w:p>
          <w:p w14:paraId="4956A3F7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 w:rsidRPr="00B741C3">
              <w:rPr>
                <w:rFonts w:ascii="Segoe UI" w:hAnsi="Segoe UI" w:cs="Segoe UI"/>
                <w:sz w:val="20"/>
                <w:szCs w:val="20"/>
                <w:rtl/>
              </w:rPr>
              <w:t>المدرسة: —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DD2821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 w:rsidRPr="00B741C3">
              <w:rPr>
                <w:rFonts w:ascii="Segoe UI" w:hAnsi="Segoe UI" w:cs="Segoe UI"/>
                <w:sz w:val="18"/>
                <w:szCs w:val="18"/>
                <w:rtl/>
              </w:rPr>
              <w:t>العام: ١٤٤٩/١٤٤٨هـ</w:t>
            </w:r>
          </w:p>
          <w:p w14:paraId="0E5934F6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 w:rsidRPr="00B741C3">
              <w:rPr>
                <w:rFonts w:ascii="Segoe UI" w:hAnsi="Segoe UI" w:cs="Segoe UI"/>
                <w:sz w:val="18"/>
                <w:szCs w:val="18"/>
                <w:rtl/>
              </w:rPr>
              <w:t>الفصل: الأول</w:t>
            </w:r>
          </w:p>
          <w:p w14:paraId="0F5172F9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 w:rsidRPr="00B741C3">
              <w:rPr>
                <w:rFonts w:ascii="Segoe UI" w:hAnsi="Segoe UI" w:cs="Segoe UI"/>
                <w:sz w:val="18"/>
                <w:szCs w:val="18"/>
                <w:rtl/>
              </w:rPr>
              <w:t>المادة: الرياضيات</w:t>
            </w:r>
          </w:p>
          <w:p w14:paraId="42B47760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 w:rsidRPr="00B741C3">
              <w:rPr>
                <w:rFonts w:ascii="Segoe UI" w:hAnsi="Segoe UI" w:cs="Segoe UI"/>
                <w:sz w:val="18"/>
                <w:szCs w:val="18"/>
                <w:rtl/>
              </w:rPr>
              <w:t>الصف: الثاني الثانوي</w:t>
            </w:r>
          </w:p>
        </w:tc>
      </w:tr>
    </w:tbl>
    <w:p w14:paraId="61A16EBF" w14:textId="77777777" w:rsidR="00000000" w:rsidRDefault="00000000">
      <w:pPr>
        <w:bidi/>
        <w:rPr>
          <w:rFonts w:ascii="Segoe UI" w:hAnsi="Segoe UI" w:cs="Segoe UI"/>
          <w:vanish/>
          <w:rtl/>
          <w:lang w:bidi="ar"/>
        </w:rPr>
      </w:pPr>
    </w:p>
    <w:tbl>
      <w:tblPr>
        <w:bidiVisual/>
        <w:tblW w:w="5000" w:type="pct"/>
        <w:tblLook w:val="04A0" w:firstRow="1" w:lastRow="0" w:firstColumn="1" w:lastColumn="0" w:noHBand="0" w:noVBand="1"/>
      </w:tblPr>
      <w:tblGrid>
        <w:gridCol w:w="3865"/>
        <w:gridCol w:w="3865"/>
        <w:gridCol w:w="3865"/>
        <w:gridCol w:w="3865"/>
      </w:tblGrid>
      <w:tr w:rsidR="00000000" w14:paraId="367C62AF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2292D2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B741C3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١٣</w:t>
            </w:r>
          </w:p>
          <w:p w14:paraId="0E673851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B741C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١٢‏/٠٦‏/١٤٤٨ — ١٦‏/٠٦‏/١٤٤٨هـ</w:t>
            </w:r>
          </w:p>
          <w:p w14:paraId="28E82D7B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B741C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٢٢‏/١١‏/٢٠٢٦ — ٢٦‏/١١‏/٢٠٢٦م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25880B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B741C3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١٤</w:t>
            </w:r>
          </w:p>
          <w:p w14:paraId="30E10F53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B741C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١٩‏/٠٦‏/١٤٤٨ — ٢٣‏/٠٦‏/١٤٤٨هـ</w:t>
            </w:r>
          </w:p>
          <w:p w14:paraId="4515AA69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B741C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٢٩‏/١١‏/٢٠٢٦ — ٠٣‏/١٢‏/٢٠٢٦م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374E04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B741C3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١٥</w:t>
            </w:r>
          </w:p>
          <w:p w14:paraId="43B8E16B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B741C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٢٦‏/٠٦‏/١٤٤٨ — ٠١‏/٠٧‏/١٤٤٨هـ</w:t>
            </w:r>
          </w:p>
          <w:p w14:paraId="26ACAA5A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B741C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٠٦‏/١٢‏/٢٠٢٦ — ١٠‏/١٢‏/٢٠٢٦م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10086D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B741C3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١٦</w:t>
            </w:r>
          </w:p>
          <w:p w14:paraId="07200D40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B741C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٠٤‏/٠٧‏/١٤٤٨ — ٠٨‏/٠٧‏/١٤٤٨هـ</w:t>
            </w:r>
          </w:p>
          <w:p w14:paraId="73A906F2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B741C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١٣‏/١٢‏/٢٠٢٦ — ١٧‏/١٢‏/٢٠٢٦م</w:t>
            </w:r>
          </w:p>
        </w:tc>
      </w:tr>
      <w:tr w:rsidR="00000000" w14:paraId="3E0E9B6A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CE29549" w14:textId="77777777" w:rsidR="00000000" w:rsidRDefault="00000000">
            <w:pPr>
              <w:numPr>
                <w:ilvl w:val="0"/>
                <w:numId w:val="61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- إجازة الخريف</w:t>
            </w:r>
          </w:p>
          <w:p w14:paraId="7B85F6D2" w14:textId="77777777" w:rsidR="00000000" w:rsidRDefault="00000000">
            <w:pPr>
              <w:numPr>
                <w:ilvl w:val="0"/>
                <w:numId w:val="62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- إجازة الخريف</w:t>
            </w:r>
          </w:p>
          <w:p w14:paraId="5D5AC64E" w14:textId="77777777" w:rsidR="00000000" w:rsidRDefault="00000000">
            <w:pPr>
              <w:numPr>
                <w:ilvl w:val="0"/>
                <w:numId w:val="63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- إجازة الخريف</w:t>
            </w:r>
          </w:p>
          <w:p w14:paraId="7E768D73" w14:textId="77777777" w:rsidR="00000000" w:rsidRDefault="00000000">
            <w:pPr>
              <w:numPr>
                <w:ilvl w:val="0"/>
                <w:numId w:val="64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- إجازة الخريف</w:t>
            </w:r>
          </w:p>
          <w:p w14:paraId="251D834B" w14:textId="77777777" w:rsidR="00000000" w:rsidRDefault="00000000">
            <w:pPr>
              <w:numPr>
                <w:ilvl w:val="0"/>
                <w:numId w:val="65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- إجازة الخريف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8429A4D" w14:textId="77777777" w:rsidR="00000000" w:rsidRDefault="00000000">
            <w:pPr>
              <w:numPr>
                <w:ilvl w:val="0"/>
                <w:numId w:val="66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التهيئة للفصل الرابع</w:t>
            </w:r>
          </w:p>
          <w:p w14:paraId="2E2675CF" w14:textId="77777777" w:rsidR="00000000" w:rsidRDefault="00000000">
            <w:pPr>
              <w:numPr>
                <w:ilvl w:val="0"/>
                <w:numId w:val="67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العمليات على الدوال</w:t>
            </w:r>
          </w:p>
          <w:p w14:paraId="1482472A" w14:textId="77777777" w:rsidR="00000000" w:rsidRDefault="00000000">
            <w:pPr>
              <w:numPr>
                <w:ilvl w:val="0"/>
                <w:numId w:val="68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العمليات على الدوال</w:t>
            </w:r>
          </w:p>
          <w:p w14:paraId="64F0DC3D" w14:textId="77777777" w:rsidR="00000000" w:rsidRDefault="00000000">
            <w:pPr>
              <w:numPr>
                <w:ilvl w:val="0"/>
                <w:numId w:val="69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العلاقات والدوال العكسية</w:t>
            </w:r>
          </w:p>
          <w:p w14:paraId="073E0307" w14:textId="77777777" w:rsidR="00000000" w:rsidRDefault="00000000">
            <w:pPr>
              <w:numPr>
                <w:ilvl w:val="0"/>
                <w:numId w:val="70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العلاقات والدوال العكسية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106E879" w14:textId="77777777" w:rsidR="00000000" w:rsidRDefault="00000000">
            <w:pPr>
              <w:numPr>
                <w:ilvl w:val="0"/>
                <w:numId w:val="71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العلاقات والدوال العكسية</w:t>
            </w:r>
          </w:p>
          <w:p w14:paraId="31116E5B" w14:textId="77777777" w:rsidR="00000000" w:rsidRDefault="00000000">
            <w:pPr>
              <w:numPr>
                <w:ilvl w:val="0"/>
                <w:numId w:val="72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معمل الحاسبة البيانية" الدالة العكسية"</w:t>
            </w:r>
          </w:p>
          <w:p w14:paraId="04C37167" w14:textId="77777777" w:rsidR="00000000" w:rsidRDefault="00000000">
            <w:pPr>
              <w:numPr>
                <w:ilvl w:val="0"/>
                <w:numId w:val="73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دوال ومتباينات الجذر التربيعي</w:t>
            </w:r>
          </w:p>
          <w:p w14:paraId="58E235D0" w14:textId="77777777" w:rsidR="00000000" w:rsidRDefault="00000000">
            <w:pPr>
              <w:numPr>
                <w:ilvl w:val="0"/>
                <w:numId w:val="74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دوال ومتباينات الجذر التربيعي</w:t>
            </w:r>
          </w:p>
          <w:p w14:paraId="79374BA5" w14:textId="77777777" w:rsidR="00000000" w:rsidRDefault="00000000">
            <w:pPr>
              <w:numPr>
                <w:ilvl w:val="0"/>
                <w:numId w:val="75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دوال ومتباينات الجذر التربيعي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95DE609" w14:textId="77777777" w:rsidR="00000000" w:rsidRDefault="00000000">
            <w:pPr>
              <w:numPr>
                <w:ilvl w:val="0"/>
                <w:numId w:val="76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الجذر النوني</w:t>
            </w:r>
          </w:p>
          <w:p w14:paraId="024ED318" w14:textId="77777777" w:rsidR="00000000" w:rsidRDefault="00000000">
            <w:pPr>
              <w:numPr>
                <w:ilvl w:val="0"/>
                <w:numId w:val="77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الجذر النوني</w:t>
            </w:r>
          </w:p>
          <w:p w14:paraId="250501CF" w14:textId="77777777" w:rsidR="00000000" w:rsidRDefault="00000000">
            <w:pPr>
              <w:numPr>
                <w:ilvl w:val="0"/>
                <w:numId w:val="78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الجذر النوني</w:t>
            </w:r>
          </w:p>
          <w:p w14:paraId="4C231D9F" w14:textId="77777777" w:rsidR="00000000" w:rsidRDefault="00000000">
            <w:pPr>
              <w:numPr>
                <w:ilvl w:val="0"/>
                <w:numId w:val="79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معمل الحاسبة البيانية " تمثيل دالة الجذر النوني بيانيا"</w:t>
            </w:r>
          </w:p>
          <w:p w14:paraId="7A3428D0" w14:textId="77777777" w:rsidR="00000000" w:rsidRDefault="00000000">
            <w:pPr>
              <w:numPr>
                <w:ilvl w:val="0"/>
                <w:numId w:val="80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اختبار منتصف الفصل</w:t>
            </w:r>
          </w:p>
        </w:tc>
      </w:tr>
      <w:tr w:rsidR="00000000" w14:paraId="15803A70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6D020E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B741C3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١٧</w:t>
            </w:r>
          </w:p>
          <w:p w14:paraId="5DF4B70A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B741C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١١‏/٠٧‏/١٤٤٨ — ١٥‏/٠٧‏/١٤٤٨هـ</w:t>
            </w:r>
          </w:p>
          <w:p w14:paraId="101EE050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B741C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٢٠‏/١٢‏/٢٠٢٦ — ٢٤‏/١٢‏/٢٠٢٦م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902333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B741C3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١٨</w:t>
            </w:r>
          </w:p>
          <w:p w14:paraId="33A30F9B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B741C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١٨‏/٠٧‏/١٤٤٨ — ٢٢‏/٠٧‏/١٤٤٨هـ</w:t>
            </w:r>
          </w:p>
          <w:p w14:paraId="119A6A01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B741C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٢٧‏/١٢‏/٢٠٢٦ — ٣١‏/١٢‏/٢٠٢٦م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E160C8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B741C3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١٩</w:t>
            </w:r>
          </w:p>
          <w:p w14:paraId="404AD03E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B741C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٢٥‏/٠٧‏/١٤٤٨ — ٢٩‏/٠٧‏/١٤٤٨هـ</w:t>
            </w:r>
          </w:p>
          <w:p w14:paraId="1123B078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B741C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٠٣‏/٠١‏/٢٠٢٧ — ٠٧‏/٠١‏/٢٠٢٧م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35AC2F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B741C3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٢٠</w:t>
            </w:r>
          </w:p>
          <w:p w14:paraId="231B5095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B741C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٠٢‏/٠٨‏/١٤٤٨ — ٠٦‏/٠٨‏/١٤٤٨هـ</w:t>
            </w:r>
          </w:p>
          <w:p w14:paraId="69EF1EDF" w14:textId="77777777" w:rsidR="00000000" w:rsidRPr="00B741C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B741C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١٠‏/٠١‏/٢٠٢٧ — ١٤‏/٠١‏/٢٠٢٧م</w:t>
            </w:r>
          </w:p>
        </w:tc>
      </w:tr>
      <w:tr w:rsidR="00000000" w14:paraId="034BF5AD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34EA3F7" w14:textId="77777777" w:rsidR="00000000" w:rsidRDefault="00000000">
            <w:pPr>
              <w:numPr>
                <w:ilvl w:val="0"/>
                <w:numId w:val="81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العمليات على العبارات الجذرية</w:t>
            </w:r>
          </w:p>
          <w:p w14:paraId="2AF52D4C" w14:textId="77777777" w:rsidR="00000000" w:rsidRDefault="00000000">
            <w:pPr>
              <w:numPr>
                <w:ilvl w:val="0"/>
                <w:numId w:val="82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العمليات على العبارات الجذرية</w:t>
            </w:r>
          </w:p>
          <w:p w14:paraId="1AD78C1C" w14:textId="77777777" w:rsidR="00000000" w:rsidRDefault="00000000">
            <w:pPr>
              <w:numPr>
                <w:ilvl w:val="0"/>
                <w:numId w:val="83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العمليات على العبارات الجذرية</w:t>
            </w:r>
          </w:p>
          <w:p w14:paraId="5A26DD4B" w14:textId="77777777" w:rsidR="00000000" w:rsidRDefault="00000000">
            <w:pPr>
              <w:numPr>
                <w:ilvl w:val="0"/>
                <w:numId w:val="84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الأسس النسبية</w:t>
            </w:r>
          </w:p>
          <w:p w14:paraId="20047F42" w14:textId="77777777" w:rsidR="00000000" w:rsidRDefault="00000000">
            <w:pPr>
              <w:numPr>
                <w:ilvl w:val="0"/>
                <w:numId w:val="85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الأسس النسبية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792C7DD" w14:textId="77777777" w:rsidR="00000000" w:rsidRDefault="00000000">
            <w:pPr>
              <w:numPr>
                <w:ilvl w:val="0"/>
                <w:numId w:val="86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الأسس النسبية</w:t>
            </w:r>
          </w:p>
          <w:p w14:paraId="050A4EAB" w14:textId="77777777" w:rsidR="00000000" w:rsidRDefault="00000000">
            <w:pPr>
              <w:numPr>
                <w:ilvl w:val="0"/>
                <w:numId w:val="87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-حل المعادلات و المتباينات الجذرية</w:t>
            </w:r>
          </w:p>
          <w:p w14:paraId="7778A061" w14:textId="77777777" w:rsidR="00000000" w:rsidRDefault="00000000">
            <w:pPr>
              <w:numPr>
                <w:ilvl w:val="0"/>
                <w:numId w:val="88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-حل المعادلات و المتباينات الجذرية</w:t>
            </w:r>
          </w:p>
          <w:p w14:paraId="69AD9429" w14:textId="77777777" w:rsidR="00000000" w:rsidRDefault="00000000">
            <w:pPr>
              <w:numPr>
                <w:ilvl w:val="0"/>
                <w:numId w:val="89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-حل المعادلات و المتباينات الجذرية</w:t>
            </w:r>
          </w:p>
          <w:p w14:paraId="4319CA87" w14:textId="77777777" w:rsidR="00000000" w:rsidRDefault="00000000">
            <w:pPr>
              <w:numPr>
                <w:ilvl w:val="0"/>
                <w:numId w:val="90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معمل الحاسبة البيانية "حل المعادلات و المتباينات الجذرية"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F7B6A85" w14:textId="77777777" w:rsidR="00000000" w:rsidRDefault="00000000">
            <w:pPr>
              <w:numPr>
                <w:ilvl w:val="0"/>
                <w:numId w:val="91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اختبار الفصل - الاختبار التراكمي</w:t>
            </w:r>
          </w:p>
          <w:p w14:paraId="4CB2431D" w14:textId="77777777" w:rsidR="00000000" w:rsidRDefault="00000000">
            <w:pPr>
              <w:numPr>
                <w:ilvl w:val="0"/>
                <w:numId w:val="92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مراجعة الفصل الأول</w:t>
            </w:r>
          </w:p>
          <w:p w14:paraId="6DC57E5B" w14:textId="77777777" w:rsidR="00000000" w:rsidRDefault="00000000">
            <w:pPr>
              <w:numPr>
                <w:ilvl w:val="0"/>
                <w:numId w:val="93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مراجعة الفصل الثاني</w:t>
            </w:r>
          </w:p>
          <w:p w14:paraId="4C8D6C8F" w14:textId="77777777" w:rsidR="00000000" w:rsidRDefault="00000000">
            <w:pPr>
              <w:numPr>
                <w:ilvl w:val="0"/>
                <w:numId w:val="94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مراجعة الفصل الثالث</w:t>
            </w:r>
          </w:p>
          <w:p w14:paraId="688A7B65" w14:textId="77777777" w:rsidR="00000000" w:rsidRDefault="00000000">
            <w:pPr>
              <w:numPr>
                <w:ilvl w:val="0"/>
                <w:numId w:val="95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مراجعة شاملة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3ACBC8B" w14:textId="77777777" w:rsidR="00000000" w:rsidRDefault="00000000">
            <w:pPr>
              <w:numPr>
                <w:ilvl w:val="0"/>
                <w:numId w:val="96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- اختبارات نهائية تحريرية</w:t>
            </w:r>
          </w:p>
          <w:p w14:paraId="34C9D4B9" w14:textId="77777777" w:rsidR="00000000" w:rsidRDefault="00000000">
            <w:pPr>
              <w:numPr>
                <w:ilvl w:val="0"/>
                <w:numId w:val="97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- اختبارات نهائية تحريرية</w:t>
            </w:r>
          </w:p>
          <w:p w14:paraId="3DF287D6" w14:textId="77777777" w:rsidR="00000000" w:rsidRDefault="00000000">
            <w:pPr>
              <w:numPr>
                <w:ilvl w:val="0"/>
                <w:numId w:val="98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- اختبارات نهائية تحريرية</w:t>
            </w:r>
          </w:p>
          <w:p w14:paraId="1C51F349" w14:textId="77777777" w:rsidR="00000000" w:rsidRDefault="00000000">
            <w:pPr>
              <w:numPr>
                <w:ilvl w:val="0"/>
                <w:numId w:val="99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- اختبارات نهائية تحريرية</w:t>
            </w:r>
          </w:p>
          <w:p w14:paraId="0EEF097F" w14:textId="77777777" w:rsidR="00000000" w:rsidRDefault="00000000">
            <w:pPr>
              <w:numPr>
                <w:ilvl w:val="0"/>
                <w:numId w:val="100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- اختبارات نهائية تحريرية</w:t>
            </w:r>
          </w:p>
        </w:tc>
      </w:tr>
    </w:tbl>
    <w:p w14:paraId="141CAB97" w14:textId="77777777" w:rsidR="00FE477E" w:rsidRDefault="00000000">
      <w:pPr>
        <w:bidi/>
        <w:jc w:val="center"/>
        <w:divId w:val="1920020628"/>
        <w:rPr>
          <w:rFonts w:ascii="Segoe UI" w:hAnsi="Segoe UI" w:cs="Segoe UI"/>
          <w:b/>
          <w:bCs/>
          <w:sz w:val="22"/>
          <w:szCs w:val="22"/>
          <w:rtl/>
          <w:lang w:bidi="ar"/>
        </w:rPr>
      </w:pPr>
      <w:r>
        <w:rPr>
          <w:rFonts w:ascii="Segoe UI" w:hAnsi="Segoe UI" w:cs="Segoe UI"/>
          <w:b/>
          <w:bCs/>
          <w:sz w:val="22"/>
          <w:szCs w:val="22"/>
          <w:rtl/>
          <w:lang w:bidi="ar"/>
        </w:rPr>
        <w:t>معلم المادة: ---------------------------------------التوقيع: ........................</w:t>
      </w:r>
    </w:p>
    <w:sectPr w:rsidR="00FE477E">
      <w:pgSz w:w="16840" w:h="11907" w:orient="landscape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0757"/>
    <w:multiLevelType w:val="multilevel"/>
    <w:tmpl w:val="9C2A8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0108F"/>
    <w:multiLevelType w:val="multilevel"/>
    <w:tmpl w:val="EE98C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28025E"/>
    <w:multiLevelType w:val="multilevel"/>
    <w:tmpl w:val="EC82F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6E6213"/>
    <w:multiLevelType w:val="multilevel"/>
    <w:tmpl w:val="99746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DE36C4"/>
    <w:multiLevelType w:val="multilevel"/>
    <w:tmpl w:val="89B0C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ED4303"/>
    <w:multiLevelType w:val="multilevel"/>
    <w:tmpl w:val="F3EE7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F951CA"/>
    <w:multiLevelType w:val="multilevel"/>
    <w:tmpl w:val="0714D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987F9F"/>
    <w:multiLevelType w:val="multilevel"/>
    <w:tmpl w:val="9F8E9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F03F93"/>
    <w:multiLevelType w:val="multilevel"/>
    <w:tmpl w:val="4F3E5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59702D"/>
    <w:multiLevelType w:val="multilevel"/>
    <w:tmpl w:val="9BC2E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5563B8"/>
    <w:multiLevelType w:val="multilevel"/>
    <w:tmpl w:val="AA84F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075E09"/>
    <w:multiLevelType w:val="multilevel"/>
    <w:tmpl w:val="A516B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C96572"/>
    <w:multiLevelType w:val="multilevel"/>
    <w:tmpl w:val="354AE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5D7CD7"/>
    <w:multiLevelType w:val="multilevel"/>
    <w:tmpl w:val="3D369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C81314"/>
    <w:multiLevelType w:val="multilevel"/>
    <w:tmpl w:val="37182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0921EF"/>
    <w:multiLevelType w:val="multilevel"/>
    <w:tmpl w:val="0706A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66426C"/>
    <w:multiLevelType w:val="multilevel"/>
    <w:tmpl w:val="F6F6D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EB33CE"/>
    <w:multiLevelType w:val="multilevel"/>
    <w:tmpl w:val="6848E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0A6208"/>
    <w:multiLevelType w:val="multilevel"/>
    <w:tmpl w:val="39F85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733F83"/>
    <w:multiLevelType w:val="multilevel"/>
    <w:tmpl w:val="8AE4B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976058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00280305">
    <w:abstractNumId w:val="1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59481048">
    <w:abstractNumId w:val="1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65967855">
    <w:abstractNumId w:val="13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33514236">
    <w:abstractNumId w:val="13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7676549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39742986">
    <w:abstractNumId w:val="1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33186632">
    <w:abstractNumId w:val="18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49585022">
    <w:abstractNumId w:val="18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06813419">
    <w:abstractNumId w:val="18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8797376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37498509">
    <w:abstractNumId w:val="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143964703">
    <w:abstractNumId w:val="8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36738135">
    <w:abstractNumId w:val="8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672373818">
    <w:abstractNumId w:val="8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582705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116485514">
    <w:abstractNumId w:val="1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101292609">
    <w:abstractNumId w:val="1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09218658">
    <w:abstractNumId w:val="12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114249707">
    <w:abstractNumId w:val="12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6896283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36213545">
    <w:abstractNumId w:val="1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2170463">
    <w:abstractNumId w:val="1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17681996">
    <w:abstractNumId w:val="1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505097236">
    <w:abstractNumId w:val="15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81325255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059278026">
    <w:abstractNumId w:val="1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223711416">
    <w:abstractNumId w:val="1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19026270">
    <w:abstractNumId w:val="1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437670414">
    <w:abstractNumId w:val="11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33799521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72110375">
    <w:abstractNumId w:val="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62585011">
    <w:abstractNumId w:val="9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573977563">
    <w:abstractNumId w:val="9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67549542">
    <w:abstractNumId w:val="9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27251545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203758067">
    <w:abstractNumId w:val="1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580984903">
    <w:abstractNumId w:val="17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640309018">
    <w:abstractNumId w:val="17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845755312">
    <w:abstractNumId w:val="17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499084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509558770">
    <w:abstractNumId w:val="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211460976">
    <w:abstractNumId w:val="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858809094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720083402">
    <w:abstractNumId w:val="5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42697071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363745420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713506886">
    <w:abstractNumId w:val="1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38553507">
    <w:abstractNumId w:val="1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382755679">
    <w:abstractNumId w:val="16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38336542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1687099272">
    <w:abstractNumId w:val="1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130024090">
    <w:abstractNumId w:val="19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1623413283">
    <w:abstractNumId w:val="19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1368335162">
    <w:abstractNumId w:val="19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7943972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1383358974">
    <w:abstractNumId w:val="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446900375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650209914">
    <w:abstractNumId w:val="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1525827597">
    <w:abstractNumId w:val="1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15949740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922496773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1573661939">
    <w:abstractNumId w:val="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1672100325">
    <w:abstractNumId w:val="2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1283729609">
    <w:abstractNumId w:val="2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20946231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1571843702">
    <w:abstractNumId w:val="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1677074343">
    <w:abstractNumId w:val="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706877689">
    <w:abstractNumId w:val="3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2099524021">
    <w:abstractNumId w:val="3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2171117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 w16cid:durableId="1973051314">
    <w:abstractNumId w:val="1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 w16cid:durableId="1212378863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1240401730">
    <w:abstractNumId w:val="1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29652601">
    <w:abstractNumId w:val="10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3901539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 w16cid:durableId="2123108308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 w16cid:durableId="655456157">
    <w:abstractNumId w:val="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1755971596">
    <w:abstractNumId w:val="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 w16cid:durableId="344670757">
    <w:abstractNumId w:val="0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 w16cid:durableId="24616099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317729924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 w16cid:durableId="1953321477">
    <w:abstractNumId w:val="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 w16cid:durableId="445083445">
    <w:abstractNumId w:val="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719718063">
    <w:abstractNumId w:val="6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 w16cid:durableId="167656532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1142188420">
    <w:abstractNumId w:val="1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 w16cid:durableId="382486706">
    <w:abstractNumId w:val="1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 w16cid:durableId="2056852145">
    <w:abstractNumId w:val="1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 w16cid:durableId="362286024">
    <w:abstractNumId w:val="14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 w16cid:durableId="111509551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 w16cid:durableId="320741451">
    <w:abstractNumId w:val="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" w16cid:durableId="247807387">
    <w:abstractNumId w:val="7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 w16cid:durableId="1514029913">
    <w:abstractNumId w:val="7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" w16cid:durableId="2006084842">
    <w:abstractNumId w:val="7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6" w16cid:durableId="58290994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7" w16cid:durableId="232349657">
    <w:abstractNumId w:val="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541475860">
    <w:abstractNumId w:val="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 w16cid:durableId="1797990131">
    <w:abstractNumId w:val="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 w16cid:durableId="502667328">
    <w:abstractNumId w:val="4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oNotTrackMoves/>
  <w:defaultTabStop w:val="720"/>
  <w:noPunctuationKerning/>
  <w:characterSpacingControl w:val="doNotCompress"/>
  <w:compat>
    <w:doNotSnapToGridInCell/>
    <w:doNotWrapTextWithPunct/>
    <w:doNotUseEastAsianBreak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41C3"/>
    <w:rsid w:val="00322AE6"/>
    <w:rsid w:val="00B741C3"/>
    <w:rsid w:val="00FE4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F2E5EFF"/>
  <w15:chartTrackingRefBased/>
  <w15:docId w15:val="{6A6A1416-5D4A-49FF-8B3B-CCB8EDAA8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uiPriority w:val="99"/>
    <w:semiHidden/>
  </w:style>
  <w:style w:type="paragraph" w:styleId="a3">
    <w:name w:val="Normal (Web)"/>
    <w:basedOn w:val="a"/>
    <w:uiPriority w:val="99"/>
    <w:semiHidden/>
    <w:unhideWhenUsed/>
  </w:style>
  <w:style w:type="paragraph" w:customStyle="1" w:styleId="planner-table">
    <w:name w:val="planner-table"/>
    <w:basedOn w:val="a"/>
    <w:uiPriority w:val="99"/>
    <w:semiHidden/>
    <w:rPr>
      <w:sz w:val="20"/>
      <w:szCs w:val="20"/>
    </w:rPr>
  </w:style>
  <w:style w:type="paragraph" w:customStyle="1" w:styleId="topic">
    <w:name w:val="topic"/>
    <w:basedOn w:val="a"/>
    <w:uiPriority w:val="99"/>
    <w:semiHidden/>
  </w:style>
  <w:style w:type="paragraph" w:customStyle="1" w:styleId="topic1">
    <w:name w:val="topic1"/>
    <w:basedOn w:val="a"/>
    <w:uiPriority w:val="99"/>
    <w:semiHidden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020628">
      <w:marLeft w:val="0"/>
      <w:marRight w:val="0"/>
      <w:marTop w:val="22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635</Words>
  <Characters>3625</Characters>
  <Application>Microsoft Office Word</Application>
  <DocSecurity>0</DocSecurity>
  <Lines>30</Lines>
  <Paragraphs>8</Paragraphs>
  <ScaleCrop>false</ScaleCrop>
  <Company/>
  <LinksUpToDate>false</LinksUpToDate>
  <CharactersWithSpaces>4252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توزيع الموضوعات الدراسية</dc:title>
  <dc:subject/>
  <dc:creator>ENSAN</dc:creator>
  <cp:keywords/>
  <dc:description/>
  <cp:lastModifiedBy>ENSAN</cp:lastModifiedBy>
  <cp:revision>2</cp:revision>
  <dcterms:created xsi:type="dcterms:W3CDTF">2026-08-19T21:25:00Z</dcterms:created>
  <dcterms:modified xsi:type="dcterms:W3CDTF">2026-08-19T21:25:00Z</dcterms:modified>
</cp:coreProperties>
</file>