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2F379FAD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311DD" w14:textId="267660CE" w:rsidR="00000000" w:rsidRDefault="007620A2">
            <w:pPr>
              <w:bidi/>
              <w:spacing w:after="75"/>
              <w:jc w:val="center"/>
              <w:rPr>
                <w:rFonts w:ascii="Segoe UI" w:hAnsi="Segoe UI" w:cs="Segoe UI"/>
              </w:rPr>
            </w:pPr>
            <w:r w:rsidRPr="007620A2">
              <w:rPr>
                <w:rFonts w:ascii="Segoe UI" w:hAnsi="Segoe UI" w:cs="Segoe UI"/>
                <w:noProof/>
              </w:rPr>
              <w:pict w14:anchorId="665DE44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" o:spid="_x0000_i1028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1080D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7620A2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23CEC07A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4DBAD592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A0264C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620A2"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01E9E670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620A2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053A0C57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620A2"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1EF81B2F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620A2">
              <w:rPr>
                <w:rFonts w:ascii="Segoe UI" w:hAnsi="Segoe UI" w:cs="Segoe UI"/>
                <w:sz w:val="18"/>
                <w:szCs w:val="18"/>
                <w:rtl/>
              </w:rPr>
              <w:t>الصف: الثاني الثانوي</w:t>
            </w:r>
          </w:p>
        </w:tc>
      </w:tr>
    </w:tbl>
    <w:p w14:paraId="03F570A1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577D6CCC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E71DE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4B933BA2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6A63A053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A6E44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2A34DF93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4971DF12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87991F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5D09FD19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633F82D2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A8ADB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5BFDC1DB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3102E7A5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708D332C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C3AF5F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الأول</w:t>
            </w:r>
          </w:p>
          <w:p w14:paraId="4B2B7A25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خصائص الأعداد الحقيقية</w:t>
            </w:r>
          </w:p>
          <w:p w14:paraId="5DF9C4D8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خصائص الأعداد الحقيقية</w:t>
            </w:r>
          </w:p>
          <w:p w14:paraId="5201766C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العلاقات والدوال</w:t>
            </w:r>
          </w:p>
          <w:p w14:paraId="1D28F2EA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الجبر " الدوال المنفصلة والدوال المتصلة""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FBC124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خاصة</w:t>
            </w:r>
          </w:p>
          <w:p w14:paraId="432D5C84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خاصة</w:t>
            </w:r>
          </w:p>
          <w:p w14:paraId="3E431702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خاصة</w:t>
            </w:r>
          </w:p>
          <w:p w14:paraId="2ED68683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76F320CF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تمثيل المتباينات الخطية ومتباينات القيمة المطلقة بيانيا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3EA181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تمثيل المتباينات الخطية ومتباينات القيمة المطلقة بيانيا</w:t>
            </w:r>
          </w:p>
          <w:p w14:paraId="45C6B8E4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حل أنظمة المتباينات الخطية بيانيا</w:t>
            </w:r>
          </w:p>
          <w:p w14:paraId="73AFD34C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حل أنظمة المتباينات الخطية بيانيا</w:t>
            </w:r>
          </w:p>
          <w:p w14:paraId="3B4A0DF6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 " أنظمة المتباينات الخطية"</w:t>
            </w:r>
          </w:p>
          <w:p w14:paraId="230659E1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البرمجة الخطية والحل الأمثل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B2D977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البرمجة الخطية والحل الأمثل</w:t>
            </w:r>
          </w:p>
          <w:p w14:paraId="794D8411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  <w:p w14:paraId="2DD07836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الثاني</w:t>
            </w:r>
          </w:p>
          <w:p w14:paraId="31A08928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مقدمة في المصفوفات</w:t>
            </w:r>
          </w:p>
          <w:p w14:paraId="76BA9FB1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الجداول الالكترونية " تنظيم البيانات"</w:t>
            </w:r>
          </w:p>
        </w:tc>
      </w:tr>
      <w:tr w:rsidR="00000000" w14:paraId="0469E36C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11225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02521CB1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23236089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B1E06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39FB83C7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00FB3A98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038FC4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40AF3509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1C926F9E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0AF9B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38ED916B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0CF093FC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4FFD6BB1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46548A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المصفوفات</w:t>
            </w:r>
          </w:p>
          <w:p w14:paraId="3E2615B7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المصفوفات</w:t>
            </w:r>
          </w:p>
          <w:p w14:paraId="561BD064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ضرب المصفوفات</w:t>
            </w:r>
          </w:p>
          <w:p w14:paraId="04166E0A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6B8823B6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CEF227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ضرب المصفوفات</w:t>
            </w:r>
          </w:p>
          <w:p w14:paraId="7E2CB7E0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14971A4B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المحددات وقاعدة كرامر</w:t>
            </w:r>
          </w:p>
          <w:p w14:paraId="03D863ED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المحددات وقاعدة كرامر</w:t>
            </w:r>
          </w:p>
          <w:p w14:paraId="1F7E22D0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النظير الضربي للمصفوفة وأنظمة المعادلات الخطية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0A4361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النظير الضربي للمصفوفة وأنظمة المعادلات الخطية</w:t>
            </w:r>
          </w:p>
          <w:p w14:paraId="35C7B475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  <w:p w14:paraId="4962CCA3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الثالث</w:t>
            </w:r>
          </w:p>
          <w:p w14:paraId="6E5164C6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الأعداد المركبة</w:t>
            </w:r>
          </w:p>
          <w:p w14:paraId="4393FEC9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الأعداد المركبة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A22C6E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الأعداد المركبة</w:t>
            </w:r>
          </w:p>
          <w:p w14:paraId="2B8F2F69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القانون العام والمميز</w:t>
            </w:r>
          </w:p>
          <w:p w14:paraId="2F1A9282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القانون العام والمميز</w:t>
            </w:r>
          </w:p>
          <w:p w14:paraId="29734405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القانون العام والمميز</w:t>
            </w:r>
          </w:p>
          <w:p w14:paraId="46052F89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الجبر "مجموع الجذرين وحاصل ضربهما"</w:t>
            </w:r>
          </w:p>
        </w:tc>
      </w:tr>
      <w:tr w:rsidR="00000000" w14:paraId="275F2A4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945BC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0C950E5F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4D551A84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E72925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43225F8F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18B8D91A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D805B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31E1E898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42A4D846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9D317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18F3F525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62105379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452965A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E630DA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كثيرات الحدود</w:t>
            </w:r>
          </w:p>
          <w:p w14:paraId="01ECD81E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كثيرات الحدود</w:t>
            </w:r>
          </w:p>
          <w:p w14:paraId="762B9DDC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كثيرات الحدود</w:t>
            </w:r>
          </w:p>
          <w:p w14:paraId="0253EC27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قسمة كثيرات الحدود</w:t>
            </w:r>
          </w:p>
          <w:p w14:paraId="68973582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قسمة كثيرات الحدود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ECB5EA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قسمة كثيرات الحدود</w:t>
            </w:r>
          </w:p>
          <w:p w14:paraId="130B9BE4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3F68310D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كثيرات الحدود</w:t>
            </w:r>
          </w:p>
          <w:p w14:paraId="1B2E948B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كثيرات الحدود</w:t>
            </w:r>
          </w:p>
          <w:p w14:paraId="650563A6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حل معادلات كثيرات الحدود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CCB844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حل معادلات كثيرات الحدود</w:t>
            </w:r>
          </w:p>
          <w:p w14:paraId="3AC5BDD4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حل معادلات كثيرات الحدود</w:t>
            </w:r>
          </w:p>
          <w:p w14:paraId="4F103F89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 " حل متباينات كثيرات الحدود"</w:t>
            </w:r>
          </w:p>
          <w:p w14:paraId="3D625C96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نظريتا الباقي والعوامل</w:t>
            </w:r>
          </w:p>
          <w:p w14:paraId="0186BCF7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نظريتا الباقي والعوامل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0BF45F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نظريتا الباقي والعوامل</w:t>
            </w:r>
          </w:p>
          <w:p w14:paraId="4AAAB388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الجذور و الأصفار</w:t>
            </w:r>
          </w:p>
          <w:p w14:paraId="11B657A4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الجذور و الأصفار</w:t>
            </w:r>
          </w:p>
          <w:p w14:paraId="1B4CE7AD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الجذور و الأصفار</w:t>
            </w:r>
          </w:p>
          <w:p w14:paraId="70609B0E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</w:tc>
      </w:tr>
    </w:tbl>
    <w:p w14:paraId="602E1514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  <w:r>
        <w:rPr>
          <w:rFonts w:ascii="Segoe UI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716A6A67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EB96CD" w14:textId="20796C8B" w:rsidR="00000000" w:rsidRDefault="007620A2">
            <w:pPr>
              <w:bidi/>
              <w:spacing w:after="75"/>
              <w:jc w:val="center"/>
              <w:rPr>
                <w:rFonts w:ascii="Segoe UI" w:hAnsi="Segoe UI" w:cs="Segoe UI"/>
                <w:rtl/>
              </w:rPr>
            </w:pPr>
            <w:r w:rsidRPr="007620A2">
              <w:rPr>
                <w:rFonts w:ascii="Segoe UI" w:hAnsi="Segoe UI" w:cs="Segoe UI"/>
                <w:noProof/>
              </w:rPr>
              <w:pict w14:anchorId="7CD2AC97">
                <v:shape id="صورة 471395212" o:spid="_x0000_i1027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51DF4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7620A2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765AC732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1398B3CB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62911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620A2"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0CD26578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620A2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7E8B5C78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620A2"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43676A6B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620A2">
              <w:rPr>
                <w:rFonts w:ascii="Segoe UI" w:hAnsi="Segoe UI" w:cs="Segoe UI"/>
                <w:sz w:val="18"/>
                <w:szCs w:val="18"/>
                <w:rtl/>
              </w:rPr>
              <w:t>الصف: الثاني الثانوي</w:t>
            </w:r>
          </w:p>
        </w:tc>
      </w:tr>
    </w:tbl>
    <w:p w14:paraId="1A80E1F6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3DB83BAF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96D9C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309EF24F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5CC2851B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956CB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2303787F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5732764E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163D4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588F9F85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18E7938D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440B9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2F03AB09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3AC54A18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14BD9B74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D66E8E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الرابع</w:t>
            </w:r>
          </w:p>
          <w:p w14:paraId="405C3074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الدوال</w:t>
            </w:r>
          </w:p>
          <w:p w14:paraId="2BBB9714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الدوال</w:t>
            </w:r>
          </w:p>
          <w:p w14:paraId="569F91F0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العلاقات والدوال العكسية</w:t>
            </w:r>
          </w:p>
          <w:p w14:paraId="42AE7C74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العلاقات والدوال العكسية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E946EE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2252FBAB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648D957A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26AC58AA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3CD24873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3243AF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العلاقات والدوال العكسية</w:t>
            </w:r>
          </w:p>
          <w:p w14:paraId="255B7D99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البيانية" الدالة العكسية"</w:t>
            </w:r>
          </w:p>
          <w:p w14:paraId="41EE1513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ومتباينات الجذر التربيعي</w:t>
            </w:r>
          </w:p>
          <w:p w14:paraId="65AB401C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ومتباينات الجذر التربيعي</w:t>
            </w:r>
          </w:p>
          <w:p w14:paraId="75C75393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دوال ومتباينات الجذر التربيعي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DE33B2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الجذر النوني</w:t>
            </w:r>
          </w:p>
          <w:p w14:paraId="39723943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الجذر النوني</w:t>
            </w:r>
          </w:p>
          <w:p w14:paraId="6E0B9415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الجذر النوني</w:t>
            </w:r>
          </w:p>
          <w:p w14:paraId="4D3CD42D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 " تمثيل دالة الجذر النوني بيانيا"</w:t>
            </w:r>
          </w:p>
          <w:p w14:paraId="31A4A794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</w:tc>
      </w:tr>
      <w:tr w:rsidR="00000000" w14:paraId="0DF683E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17DF1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5949675B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700F01F8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B873A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3D0F6090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11F83966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BEC3A9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036520C9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59A77232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4C454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620A2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087C8E08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2D616F45" w14:textId="77777777" w:rsidR="00000000" w:rsidRPr="007620A2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620A2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30F80093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2F2CF4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العبارات الجذرية</w:t>
            </w:r>
          </w:p>
          <w:p w14:paraId="3DDC6608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العبارات الجذرية</w:t>
            </w:r>
          </w:p>
          <w:p w14:paraId="4B430F22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العمليات على العبارات الجذرية</w:t>
            </w:r>
          </w:p>
          <w:p w14:paraId="66A8571A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الأسس النسبية</w:t>
            </w:r>
          </w:p>
          <w:p w14:paraId="632272C9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الأسس النسبية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9A69E7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الأسس النسبية</w:t>
            </w:r>
          </w:p>
          <w:p w14:paraId="2DDD9770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-حل المعادلات و المتباينات الجذرية</w:t>
            </w:r>
          </w:p>
          <w:p w14:paraId="29077955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-حل المعادلات و المتباينات الجذرية</w:t>
            </w:r>
          </w:p>
          <w:p w14:paraId="1EC67CF6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-حل المعادلات و المتباينات الجذرية</w:t>
            </w:r>
          </w:p>
          <w:p w14:paraId="3FB49CFE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 "حل المعادلات و المتباينات الجذرية"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F79BE3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  <w:p w14:paraId="4C23FE40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الأول</w:t>
            </w:r>
          </w:p>
          <w:p w14:paraId="1BDDAC3A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الثاني</w:t>
            </w:r>
          </w:p>
          <w:p w14:paraId="2224F1C8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الثالث</w:t>
            </w:r>
          </w:p>
          <w:p w14:paraId="7E5C4EC8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شاملة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4759A6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6A470D0B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42CC53BC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33B52CFD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488BA9A5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</w:tc>
      </w:tr>
    </w:tbl>
    <w:p w14:paraId="353AD4E1" w14:textId="77777777" w:rsidR="002B1E99" w:rsidRDefault="00000000">
      <w:pPr>
        <w:bidi/>
        <w:jc w:val="center"/>
        <w:divId w:val="821967189"/>
        <w:rPr>
          <w:rFonts w:ascii="Segoe UI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2B1E99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ACD"/>
    <w:multiLevelType w:val="multilevel"/>
    <w:tmpl w:val="ECCA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71EC0"/>
    <w:multiLevelType w:val="multilevel"/>
    <w:tmpl w:val="AE7C6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AB0"/>
    <w:multiLevelType w:val="multilevel"/>
    <w:tmpl w:val="E696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843C0"/>
    <w:multiLevelType w:val="multilevel"/>
    <w:tmpl w:val="D4EA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1BD"/>
    <w:multiLevelType w:val="multilevel"/>
    <w:tmpl w:val="BD34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D15F7"/>
    <w:multiLevelType w:val="multilevel"/>
    <w:tmpl w:val="D2F47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F1BF7"/>
    <w:multiLevelType w:val="multilevel"/>
    <w:tmpl w:val="3002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92F97"/>
    <w:multiLevelType w:val="multilevel"/>
    <w:tmpl w:val="004CB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833C6"/>
    <w:multiLevelType w:val="multilevel"/>
    <w:tmpl w:val="BF0E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80024F"/>
    <w:multiLevelType w:val="multilevel"/>
    <w:tmpl w:val="601A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E4843"/>
    <w:multiLevelType w:val="multilevel"/>
    <w:tmpl w:val="12B6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0E0DFF"/>
    <w:multiLevelType w:val="multilevel"/>
    <w:tmpl w:val="24F66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250D34"/>
    <w:multiLevelType w:val="multilevel"/>
    <w:tmpl w:val="7618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EE4035"/>
    <w:multiLevelType w:val="multilevel"/>
    <w:tmpl w:val="F2FA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B6999"/>
    <w:multiLevelType w:val="multilevel"/>
    <w:tmpl w:val="9ACA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F22CC"/>
    <w:multiLevelType w:val="multilevel"/>
    <w:tmpl w:val="264A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E86281"/>
    <w:multiLevelType w:val="multilevel"/>
    <w:tmpl w:val="6CD6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771FD4"/>
    <w:multiLevelType w:val="multilevel"/>
    <w:tmpl w:val="62F6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EA5EA3"/>
    <w:multiLevelType w:val="multilevel"/>
    <w:tmpl w:val="D6A2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6E44E1"/>
    <w:multiLevelType w:val="multilevel"/>
    <w:tmpl w:val="6934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510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6115943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8678406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0861085">
    <w:abstractNumId w:val="1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7289104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057170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2163590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380100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21092378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8276072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38561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36631533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16366556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01039572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79702583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3254643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05693047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52887026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26661867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06111891">
    <w:abstractNumId w:val="1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862432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6219777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2292856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68192464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67124777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15559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73876041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4841474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47349632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18438118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0109415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05282816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84939157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26040036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85939510">
    <w:abstractNumId w:val="1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73023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21478307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8719166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17356647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80324480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030324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60345857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98795411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27691548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53938426">
    <w:abstractNumId w:val="1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119593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48543626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4707249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740130095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98323451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987262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800994851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4468308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515771666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756054435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8790539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8141675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42629608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361198974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879780307">
    <w:abstractNumId w:val="1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4303890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159269710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422999445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390150475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968631028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7888621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017388297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31587586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911817865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81095224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56485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353382305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570969619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097481316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966696753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8477135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200431144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2025009198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94391995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105153661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205535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972321726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589195676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80432115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304626986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2382482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40129425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24546028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457945096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167861783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5262130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83713251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271278069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458954936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312826574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21847165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481583019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08165487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380592239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578097472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NotTrackMoves/>
  <w:defaultTabStop w:val="720"/>
  <w:noPunctuationKerning/>
  <w:characterSpacingControl w:val="doNotCompress"/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20A2"/>
    <w:rsid w:val="002B1E99"/>
    <w:rsid w:val="00322AE6"/>
    <w:rsid w:val="0076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2CC9FC7"/>
  <w15:chartTrackingRefBased/>
  <w15:docId w15:val="{6A6A1416-5D4A-49FF-8B3B-CCB8EDAA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semiHidden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uiPriority w:val="99"/>
    <w:semiHidden/>
    <w:rPr>
      <w:sz w:val="20"/>
      <w:szCs w:val="20"/>
    </w:rPr>
  </w:style>
  <w:style w:type="paragraph" w:customStyle="1" w:styleId="topic">
    <w:name w:val="topic"/>
    <w:basedOn w:val="a"/>
    <w:uiPriority w:val="99"/>
    <w:semiHidden/>
  </w:style>
  <w:style w:type="paragraph" w:customStyle="1" w:styleId="topic1">
    <w:name w:val="topic1"/>
    <w:basedOn w:val="a"/>
    <w:uiPriority w:val="99"/>
    <w:semiHidden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967189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2026-08-19T21:26:00Z</dcterms:created>
  <dcterms:modified xsi:type="dcterms:W3CDTF">2026-08-19T21:26:00Z</dcterms:modified>
</cp:coreProperties>
</file>