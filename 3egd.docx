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0C68E449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99B1A" w14:textId="0BDA4B7B" w:rsidR="00000000" w:rsidRDefault="00D50230">
            <w:pPr>
              <w:bidi/>
              <w:spacing w:after="75"/>
              <w:jc w:val="center"/>
              <w:rPr>
                <w:rFonts w:ascii="Segoe UI" w:hAnsi="Segoe UI" w:cs="Segoe UI"/>
              </w:rPr>
            </w:pPr>
            <w:r w:rsidRPr="00D50230">
              <w:rPr>
                <w:rFonts w:ascii="Segoe UI" w:hAnsi="Segoe UI" w:cs="Segoe UI"/>
                <w:noProof/>
              </w:rPr>
              <w:pict w14:anchorId="35C9C3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i1028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02657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50230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4B3BA5C1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D50230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A52C843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D98270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العام: 1449/1448 هـ</w:t>
            </w:r>
          </w:p>
          <w:p w14:paraId="076DE333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1DB1CD35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المادة: الإحصاء</w:t>
            </w:r>
          </w:p>
          <w:p w14:paraId="491A2E24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2F0A89C1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6F845825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384A9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</w:t>
            </w:r>
          </w:p>
          <w:p w14:paraId="19150F2E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57F40BA3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F4155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2</w:t>
            </w:r>
          </w:p>
          <w:p w14:paraId="6F2A40E7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4308D4C1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6CD40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3</w:t>
            </w:r>
          </w:p>
          <w:p w14:paraId="7F8CE19E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5AB874A4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5F965C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4</w:t>
            </w:r>
          </w:p>
          <w:p w14:paraId="7B183F01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6C3605AB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2BC7B01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367A5A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التعارف </w:t>
            </w:r>
          </w:p>
          <w:p w14:paraId="1C00B2BA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اختبار تشخيصي </w:t>
            </w:r>
          </w:p>
          <w:p w14:paraId="61D54FDA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مبادئ علم الإحصاء </w:t>
            </w:r>
          </w:p>
          <w:p w14:paraId="4F654692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مفاهيم علم الاحصاء الأساسية</w:t>
            </w:r>
          </w:p>
          <w:p w14:paraId="7B5129D9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التهيئة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BF6FBA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مبادئ علم الإحصاء </w:t>
            </w:r>
          </w:p>
          <w:p w14:paraId="122E2331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  <w:p w14:paraId="0F08C294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  <w:p w14:paraId="5E1D6EF2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  <w:p w14:paraId="2A36292F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D6BFCB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مبادئ علم الإحصاء</w:t>
            </w:r>
          </w:p>
          <w:p w14:paraId="1B88D924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مصادر البيانات</w:t>
            </w:r>
          </w:p>
          <w:p w14:paraId="6BFF006F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وطرق جمعها </w:t>
            </w:r>
          </w:p>
          <w:p w14:paraId="30C091AB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66A123F6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الباب الأول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ED8236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عرض البيانات وتلخيصها</w:t>
            </w:r>
          </w:p>
          <w:p w14:paraId="08A93666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5E98A64B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213070C7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5A633A7D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2E2280B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B44AA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5</w:t>
            </w:r>
          </w:p>
          <w:p w14:paraId="7945ED3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0AAA77C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1DFA4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6</w:t>
            </w:r>
          </w:p>
          <w:p w14:paraId="50AD61F5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2693C381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FFAFE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7</w:t>
            </w:r>
          </w:p>
          <w:p w14:paraId="190C8E8F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11C5C4D7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D2B1E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8</w:t>
            </w:r>
          </w:p>
          <w:p w14:paraId="590C14E2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3F8A0D06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4FF62BD7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B1992A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444DDD8A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7A38C594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6F00C5C9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0BB09626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7CF976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257AEC8D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77D1980A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3EC2A807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4CB4D9B4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109AF7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0515E800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3471FB8D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13CC28DE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1A487B8E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B8C52F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70718AAA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4EE19FDB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40BE7764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65F70135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</w:tc>
      </w:tr>
      <w:tr w:rsidR="00000000" w14:paraId="17F9CD0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CABED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9</w:t>
            </w:r>
          </w:p>
          <w:p w14:paraId="455C6E40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05FE6E36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6C2BF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10</w:t>
            </w:r>
          </w:p>
          <w:p w14:paraId="25F9C48C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79F5FA4F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0A587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11</w:t>
            </w:r>
          </w:p>
          <w:p w14:paraId="042B1D90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0519D7FC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F9AA4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12</w:t>
            </w:r>
          </w:p>
          <w:p w14:paraId="795C52FA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65E83302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5E9A58A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3BAF07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3DB69ACD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اختبار </w:t>
            </w:r>
          </w:p>
          <w:p w14:paraId="215D7C99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الارتباط والانحدار الخطي </w:t>
            </w:r>
          </w:p>
          <w:p w14:paraId="1A81B00F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الارتباط </w:t>
            </w:r>
          </w:p>
          <w:p w14:paraId="7C4BE4F2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الارتباط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9B0C48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الارتباط والانحدار الخطي </w:t>
            </w:r>
          </w:p>
          <w:p w14:paraId="0532DD15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  <w:p w14:paraId="0B582794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  <w:p w14:paraId="4FF30E0A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  <w:p w14:paraId="3A6E7518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8EDCEE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15BE6DAE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4582702C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38161829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42A99E02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1F86A7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نظرية الاحتمالات </w:t>
            </w:r>
          </w:p>
          <w:p w14:paraId="547D5290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  <w:p w14:paraId="66D54A5C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  <w:p w14:paraId="1F9290CD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  <w:p w14:paraId="54C9D918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</w:tc>
      </w:tr>
    </w:tbl>
    <w:p w14:paraId="62476D22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  <w:r>
        <w:rPr>
          <w:rFonts w:ascii="Segoe UI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4C2ECDEC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29E38" w14:textId="10C57378" w:rsidR="00000000" w:rsidRDefault="00D50230">
            <w:pPr>
              <w:bidi/>
              <w:spacing w:after="75"/>
              <w:jc w:val="center"/>
              <w:rPr>
                <w:rFonts w:ascii="Segoe UI" w:hAnsi="Segoe UI" w:cs="Segoe UI"/>
                <w:rtl/>
              </w:rPr>
            </w:pPr>
            <w:r w:rsidRPr="00D50230">
              <w:rPr>
                <w:rFonts w:ascii="Segoe UI" w:hAnsi="Segoe UI" w:cs="Segoe UI"/>
                <w:noProof/>
              </w:rPr>
              <w:pict w14:anchorId="5DE1A6B5">
                <v:shape id="صورة 444899097" o:spid="_x0000_i1027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CC79F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50230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7B31392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2C02CF10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E5895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العام: 1449/1448 هـ</w:t>
            </w:r>
          </w:p>
          <w:p w14:paraId="4128EF5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5A72EB0C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المادة: الإحصاء</w:t>
            </w:r>
          </w:p>
          <w:p w14:paraId="05B0014E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D50230">
              <w:rPr>
                <w:rFonts w:ascii="Segoe UI" w:hAnsi="Segoe UI" w:cs="Segoe UI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3A9EC69A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1BCCB25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5E30D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13</w:t>
            </w:r>
          </w:p>
          <w:p w14:paraId="46545326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2C06A229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7D211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14</w:t>
            </w:r>
          </w:p>
          <w:p w14:paraId="1692A17B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1249B43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3753A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15</w:t>
            </w:r>
          </w:p>
          <w:p w14:paraId="2405045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6F846860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524DC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16</w:t>
            </w:r>
          </w:p>
          <w:p w14:paraId="6B83DAAB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3C68CEA7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4104DEA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E17225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61E4A911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1C36D0C9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7DF4802A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27E5C099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A7271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نظرية الاحتمالات </w:t>
            </w:r>
          </w:p>
          <w:p w14:paraId="75A5301D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  <w:p w14:paraId="5D33CB49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  <w:p w14:paraId="270A8803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  <w:p w14:paraId="5A10A26C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33E013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202826C0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3F63522A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6053FADC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10CBAF74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16AD56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0E049EED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6251A61D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715E9354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5446F3D4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</w:tc>
      </w:tr>
      <w:tr w:rsidR="00000000" w14:paraId="742DF79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EE0A5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17</w:t>
            </w:r>
          </w:p>
          <w:p w14:paraId="6B5CFF51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9BBBD7C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13003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18</w:t>
            </w:r>
          </w:p>
          <w:p w14:paraId="457BC77E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38A115E6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1EC54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19</w:t>
            </w:r>
          </w:p>
          <w:p w14:paraId="0E6408D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2EB3EE08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F7F26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D50230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20</w:t>
            </w:r>
          </w:p>
          <w:p w14:paraId="187DB145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29065D17" w14:textId="77777777" w:rsidR="00000000" w:rsidRPr="00D5023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D50230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7E33EC8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8083EC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3751B865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551BD55B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27D4D5A8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2B156074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اختبار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22147C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2C78CACA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31087708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2CCB4AF8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0E07D680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BCAE23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اختبارات</w:t>
            </w:r>
          </w:p>
          <w:p w14:paraId="2A71530D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شفهية </w:t>
            </w:r>
          </w:p>
          <w:p w14:paraId="588BE77F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و عملية </w:t>
            </w:r>
          </w:p>
          <w:p w14:paraId="0A3CE1CF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و ماجعة</w:t>
            </w:r>
          </w:p>
          <w:p w14:paraId="5CAF808A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E30CC4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اختبارات</w:t>
            </w:r>
          </w:p>
          <w:p w14:paraId="486DA4DA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نهاية </w:t>
            </w:r>
          </w:p>
          <w:p w14:paraId="315A1D62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الفصل </w:t>
            </w:r>
          </w:p>
          <w:p w14:paraId="6925F870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الدراسي </w:t>
            </w:r>
          </w:p>
          <w:p w14:paraId="70B8D799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الأول </w:t>
            </w:r>
          </w:p>
        </w:tc>
      </w:tr>
    </w:tbl>
    <w:p w14:paraId="29062999" w14:textId="77777777" w:rsidR="000C21BE" w:rsidRDefault="00000000">
      <w:pPr>
        <w:bidi/>
        <w:jc w:val="center"/>
        <w:divId w:val="494300606"/>
        <w:rPr>
          <w:rFonts w:ascii="Segoe UI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0C21BE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C66"/>
    <w:multiLevelType w:val="multilevel"/>
    <w:tmpl w:val="B3C6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0ED8"/>
    <w:multiLevelType w:val="multilevel"/>
    <w:tmpl w:val="541E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E29A9"/>
    <w:multiLevelType w:val="multilevel"/>
    <w:tmpl w:val="EA02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D4093"/>
    <w:multiLevelType w:val="multilevel"/>
    <w:tmpl w:val="3004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F0FF6"/>
    <w:multiLevelType w:val="multilevel"/>
    <w:tmpl w:val="7692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57087"/>
    <w:multiLevelType w:val="multilevel"/>
    <w:tmpl w:val="79FA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B266E"/>
    <w:multiLevelType w:val="multilevel"/>
    <w:tmpl w:val="E8F8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82769"/>
    <w:multiLevelType w:val="multilevel"/>
    <w:tmpl w:val="5124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A775E"/>
    <w:multiLevelType w:val="multilevel"/>
    <w:tmpl w:val="62F4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F7975"/>
    <w:multiLevelType w:val="multilevel"/>
    <w:tmpl w:val="BF6C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60D5A"/>
    <w:multiLevelType w:val="multilevel"/>
    <w:tmpl w:val="D46C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66FB7"/>
    <w:multiLevelType w:val="multilevel"/>
    <w:tmpl w:val="2F4E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85EAA"/>
    <w:multiLevelType w:val="multilevel"/>
    <w:tmpl w:val="C18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D4C91"/>
    <w:multiLevelType w:val="multilevel"/>
    <w:tmpl w:val="54E2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70B00"/>
    <w:multiLevelType w:val="multilevel"/>
    <w:tmpl w:val="4F5C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DC43F0"/>
    <w:multiLevelType w:val="multilevel"/>
    <w:tmpl w:val="0216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296D8B"/>
    <w:multiLevelType w:val="multilevel"/>
    <w:tmpl w:val="823C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8535D"/>
    <w:multiLevelType w:val="multilevel"/>
    <w:tmpl w:val="A15E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152929"/>
    <w:multiLevelType w:val="multilevel"/>
    <w:tmpl w:val="7DEC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01591"/>
    <w:multiLevelType w:val="multilevel"/>
    <w:tmpl w:val="460C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0789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578554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5744039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3159248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1067040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07653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4585042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4437468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20848833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5382255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17103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152756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8610786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7613562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44484444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9449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252944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40527115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05509832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9454894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74212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17776799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4247890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9283184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63914546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219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43375487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9095240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06622447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83955878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10011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25904560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52217432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13236007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57261623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07319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99051399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976819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9398981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72350130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461683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64560773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4890635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90952894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14639009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05739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039654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4451256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91907045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85292551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131582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34234215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0291427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87827386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17792042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779039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46370203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09354421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45861550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72498467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347781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213693742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83162305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970944280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157920652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3443574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731153923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257209778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613367843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312828346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925686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50085389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420326496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347752070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939603426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407769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091926145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18956490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743065199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839778621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2718889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789324257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74071119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204239175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861355790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0779675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10752921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658927950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2103910502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751048762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5132575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097286396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275140255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606040276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69300573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8822059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576813626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8308502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295328934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553347202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DD7"/>
    <w:rsid w:val="000C21BE"/>
    <w:rsid w:val="00322AE6"/>
    <w:rsid w:val="00D50230"/>
    <w:rsid w:val="00F6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906D5ED"/>
  <w15:chartTrackingRefBased/>
  <w15:docId w15:val="{6A6A1416-5D4A-49FF-8B3B-CCB8EDAA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uiPriority w:val="99"/>
    <w:semiHidden/>
    <w:rPr>
      <w:sz w:val="20"/>
      <w:szCs w:val="20"/>
    </w:rPr>
  </w:style>
  <w:style w:type="paragraph" w:customStyle="1" w:styleId="topic">
    <w:name w:val="topic"/>
    <w:basedOn w:val="a"/>
    <w:uiPriority w:val="99"/>
    <w:semiHidden/>
  </w:style>
  <w:style w:type="paragraph" w:customStyle="1" w:styleId="topic1">
    <w:name w:val="topic1"/>
    <w:basedOn w:val="a"/>
    <w:uiPriority w:val="99"/>
    <w:semiHidden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00606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2026-08-19T21:23:00Z</dcterms:created>
  <dcterms:modified xsi:type="dcterms:W3CDTF">2026-08-19T21:23:00Z</dcterms:modified>
</cp:coreProperties>
</file>